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C291B" w14:textId="20F4871B" w:rsidR="006E26EE" w:rsidRDefault="00B766FB">
      <w:pPr>
        <w:pStyle w:val="Heading1"/>
      </w:pPr>
      <w:r>
        <w:rPr>
          <w:rFonts w:hint="eastAsia"/>
          <w:lang w:eastAsia="zh-CN"/>
        </w:rPr>
        <w:t>Rulee</w:t>
      </w:r>
      <w:r w:rsidR="00DE6E21">
        <w:rPr>
          <w:rFonts w:hint="eastAsia"/>
          <w:lang w:eastAsia="zh-CN"/>
        </w:rPr>
        <w:t>Smart</w:t>
      </w:r>
      <w:r w:rsidR="006E7B2B">
        <w:rPr>
          <w:lang w:eastAsia="zh-CN"/>
        </w:rPr>
        <w:t xml:space="preserve"> – User Guide</w:t>
      </w:r>
    </w:p>
    <w:p w14:paraId="7015C7D2" w14:textId="6C363062" w:rsidR="00EF0F3E" w:rsidRDefault="00031520" w:rsidP="00EF0F3E">
      <w:pPr>
        <w:rPr>
          <w:lang w:eastAsia="zh-CN"/>
        </w:rPr>
      </w:pPr>
      <w:r>
        <w:rPr>
          <w:lang w:eastAsia="zh-CN"/>
        </w:rPr>
        <w:t xml:space="preserve">Victor </w:t>
      </w:r>
      <w:r w:rsidR="00EF0F3E">
        <w:rPr>
          <w:lang w:eastAsia="zh-CN"/>
        </w:rPr>
        <w:t>Climate</w:t>
      </w:r>
      <w:r w:rsidR="00D96EA2">
        <w:rPr>
          <w:lang w:eastAsia="zh-CN"/>
        </w:rPr>
        <w:t xml:space="preserve"> -</w:t>
      </w:r>
      <w:r w:rsidR="00EF0F3E">
        <w:rPr>
          <w:lang w:eastAsia="zh-CN"/>
        </w:rPr>
        <w:t xml:space="preserve"> Board V1</w:t>
      </w:r>
    </w:p>
    <w:p w14:paraId="3521FEDA" w14:textId="77777777" w:rsidR="00EF0F3E" w:rsidRDefault="00EF0F3E" w:rsidP="00EF0F3E">
      <w:pPr>
        <w:rPr>
          <w:lang w:eastAsia="zh-CN"/>
        </w:rPr>
      </w:pPr>
    </w:p>
    <w:p w14:paraId="700B057A" w14:textId="0D9D8C23" w:rsidR="001E318F" w:rsidRDefault="001E318F" w:rsidP="001E318F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相关资源</w:t>
      </w:r>
    </w:p>
    <w:p w14:paraId="71DE0BBC" w14:textId="77777777" w:rsidR="001E318F" w:rsidRDefault="001E318F" w:rsidP="001E318F">
      <w:pPr>
        <w:pStyle w:val="ListParagraph"/>
        <w:numPr>
          <w:ilvl w:val="1"/>
          <w:numId w:val="5"/>
        </w:numPr>
        <w:rPr>
          <w:lang w:eastAsia="zh-CN"/>
        </w:rPr>
      </w:pPr>
      <w:r>
        <w:rPr>
          <w:rFonts w:hint="eastAsia"/>
          <w:lang w:eastAsia="zh-CN"/>
        </w:rPr>
        <w:t>VOC</w:t>
      </w:r>
      <w:r>
        <w:rPr>
          <w:rFonts w:hint="eastAsia"/>
          <w:lang w:eastAsia="zh-CN"/>
        </w:rPr>
        <w:t>传感器</w:t>
      </w:r>
      <w:r>
        <w:rPr>
          <w:rFonts w:hint="eastAsia"/>
          <w:lang w:eastAsia="zh-CN"/>
        </w:rPr>
        <w:t>SGP</w:t>
      </w:r>
      <w:r>
        <w:rPr>
          <w:lang w:eastAsia="zh-CN"/>
        </w:rPr>
        <w:t>-30</w:t>
      </w:r>
    </w:p>
    <w:p w14:paraId="6E751338" w14:textId="77777777" w:rsidR="001E318F" w:rsidRDefault="001E318F" w:rsidP="001E318F">
      <w:pPr>
        <w:pStyle w:val="ListParagraph"/>
        <w:numPr>
          <w:ilvl w:val="1"/>
          <w:numId w:val="5"/>
        </w:numPr>
        <w:rPr>
          <w:lang w:eastAsia="zh-CN"/>
        </w:rPr>
      </w:pPr>
      <w:r>
        <w:rPr>
          <w:rFonts w:hint="eastAsia"/>
          <w:lang w:eastAsia="zh-CN"/>
        </w:rPr>
        <w:t>温湿度传感器</w:t>
      </w:r>
      <w:r>
        <w:rPr>
          <w:rFonts w:hint="eastAsia"/>
          <w:lang w:eastAsia="zh-CN"/>
        </w:rPr>
        <w:t>AHT</w:t>
      </w:r>
      <w:r>
        <w:rPr>
          <w:lang w:eastAsia="zh-CN"/>
        </w:rPr>
        <w:t>-10</w:t>
      </w:r>
    </w:p>
    <w:p w14:paraId="45A2DE51" w14:textId="415D48FB" w:rsidR="008D1891" w:rsidRDefault="001E318F" w:rsidP="008D1891">
      <w:pPr>
        <w:pStyle w:val="ListParagraph"/>
        <w:numPr>
          <w:ilvl w:val="1"/>
          <w:numId w:val="5"/>
        </w:numPr>
        <w:rPr>
          <w:lang w:eastAsia="zh-CN"/>
        </w:rPr>
      </w:pPr>
      <w:r>
        <w:rPr>
          <w:rFonts w:hint="eastAsia"/>
          <w:lang w:eastAsia="zh-CN"/>
        </w:rPr>
        <w:t>程序代码</w:t>
      </w:r>
      <w:r>
        <w:rPr>
          <w:rFonts w:hint="eastAsia"/>
          <w:lang w:eastAsia="zh-CN"/>
        </w:rPr>
        <w:t xml:space="preserve"> </w:t>
      </w:r>
      <w:hyperlink r:id="rId7" w:history="1">
        <w:r w:rsidRPr="00770E98">
          <w:rPr>
            <w:rStyle w:val="Hyperlink"/>
            <w:lang w:eastAsia="zh-CN"/>
          </w:rPr>
          <w:t>https://github.com/ruleechen/home-climate</w:t>
        </w:r>
      </w:hyperlink>
    </w:p>
    <w:p w14:paraId="32C5A611" w14:textId="77777777" w:rsidR="008D1891" w:rsidRDefault="008D1891" w:rsidP="008D1891">
      <w:pPr>
        <w:rPr>
          <w:lang w:eastAsia="zh-CN"/>
        </w:rPr>
      </w:pPr>
    </w:p>
    <w:p w14:paraId="664065BB" w14:textId="4A10FE5A" w:rsidR="008D1891" w:rsidRDefault="008D1891" w:rsidP="008D1891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已知问题</w:t>
      </w:r>
    </w:p>
    <w:p w14:paraId="79E5B390" w14:textId="7CEAB1C3" w:rsidR="008D1891" w:rsidRDefault="008D1891" w:rsidP="008D1891">
      <w:pPr>
        <w:pStyle w:val="ListParagraph"/>
        <w:numPr>
          <w:ilvl w:val="1"/>
          <w:numId w:val="5"/>
        </w:numPr>
        <w:rPr>
          <w:lang w:eastAsia="zh-CN"/>
        </w:rPr>
      </w:pPr>
      <w:r>
        <w:rPr>
          <w:rFonts w:hint="eastAsia"/>
          <w:lang w:eastAsia="zh-CN"/>
        </w:rPr>
        <w:t>目前温湿度传感器太靠近主控芯片，</w:t>
      </w:r>
      <w:r w:rsidR="006859C7">
        <w:rPr>
          <w:rFonts w:hint="eastAsia"/>
          <w:lang w:eastAsia="zh-CN"/>
        </w:rPr>
        <w:t>受</w:t>
      </w:r>
      <w:r>
        <w:rPr>
          <w:rFonts w:hint="eastAsia"/>
          <w:lang w:eastAsia="zh-CN"/>
        </w:rPr>
        <w:t>到主控芯片发热的影响，温湿度指标偏差比较大。</w:t>
      </w:r>
    </w:p>
    <w:p w14:paraId="5B389363" w14:textId="7AA2CF92" w:rsidR="001E318F" w:rsidRDefault="008D1891" w:rsidP="001E318F">
      <w:pPr>
        <w:pStyle w:val="ListParagraph"/>
        <w:numPr>
          <w:ilvl w:val="1"/>
          <w:numId w:val="5"/>
        </w:numPr>
        <w:rPr>
          <w:lang w:eastAsia="zh-CN"/>
        </w:rPr>
      </w:pPr>
      <w:r>
        <w:rPr>
          <w:rFonts w:hint="eastAsia"/>
          <w:lang w:eastAsia="zh-CN"/>
        </w:rPr>
        <w:t>鉴于温湿度有偏差，温湿度指标作为辅助空气质量检测的指标，会部分影响到空气质量指标。</w:t>
      </w:r>
    </w:p>
    <w:p w14:paraId="53020867" w14:textId="4EFDDC89" w:rsidR="00053F3E" w:rsidRDefault="00053F3E" w:rsidP="00053F3E">
      <w:pPr>
        <w:pStyle w:val="ListParagraph"/>
        <w:rPr>
          <w:lang w:eastAsia="zh-CN"/>
        </w:rPr>
      </w:pPr>
      <w:r w:rsidRPr="00053F3E">
        <w:rPr>
          <w:noProof/>
          <w:lang w:eastAsia="zh-CN"/>
        </w:rPr>
        <w:lastRenderedPageBreak/>
        <w:drawing>
          <wp:inline distT="0" distB="0" distL="0" distR="0" wp14:anchorId="2AAF66C7" wp14:editId="12D34B56">
            <wp:extent cx="5943600" cy="7927975"/>
            <wp:effectExtent l="0" t="0" r="0" b="0"/>
            <wp:docPr id="2" name="Picture 2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circu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59BE" w14:textId="77777777" w:rsidR="00053F3E" w:rsidRDefault="00053F3E" w:rsidP="00053F3E">
      <w:pPr>
        <w:pStyle w:val="ListParagraph"/>
        <w:rPr>
          <w:lang w:eastAsia="zh-CN"/>
        </w:rPr>
      </w:pPr>
    </w:p>
    <w:p w14:paraId="116D695A" w14:textId="1464DEDF" w:rsidR="001C1152" w:rsidRDefault="00336693" w:rsidP="001C1152">
      <w:pPr>
        <w:pStyle w:val="Heading2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初次上电后会看到指示灯闪烁，提示没有</w:t>
      </w:r>
      <w:r>
        <w:rPr>
          <w:rFonts w:hint="eastAsia"/>
          <w:lang w:eastAsia="zh-CN"/>
        </w:rPr>
        <w:t>wifi</w:t>
      </w:r>
      <w:r>
        <w:rPr>
          <w:rFonts w:hint="eastAsia"/>
          <w:lang w:eastAsia="zh-CN"/>
        </w:rPr>
        <w:t>连接</w:t>
      </w:r>
      <w:r w:rsidR="001C1152">
        <w:rPr>
          <w:rFonts w:hint="eastAsia"/>
          <w:lang w:eastAsia="zh-CN"/>
        </w:rPr>
        <w:t>。</w:t>
      </w:r>
      <w:r w:rsidR="006C3A1F">
        <w:rPr>
          <w:rFonts w:hint="eastAsia"/>
          <w:lang w:eastAsia="zh-CN"/>
        </w:rPr>
        <w:t>用手机或电脑靠近设备并查找</w:t>
      </w:r>
      <w:r w:rsidR="00356392">
        <w:rPr>
          <w:rFonts w:hint="eastAsia"/>
          <w:lang w:eastAsia="zh-CN"/>
        </w:rPr>
        <w:t>设备的接入点，接入点名字为</w:t>
      </w:r>
      <w:r w:rsidR="00356392">
        <w:rPr>
          <w:lang w:eastAsia="zh-CN"/>
        </w:rPr>
        <w:t>VIC-</w:t>
      </w:r>
      <w:r w:rsidR="00356392">
        <w:rPr>
          <w:rFonts w:hint="eastAsia"/>
          <w:lang w:eastAsia="zh-CN"/>
        </w:rPr>
        <w:t>开头，后面接着</w:t>
      </w:r>
      <w:r w:rsidR="00356392">
        <w:rPr>
          <w:rFonts w:hint="eastAsia"/>
          <w:lang w:eastAsia="zh-CN"/>
        </w:rPr>
        <w:t>6</w:t>
      </w:r>
      <w:r w:rsidR="00356392">
        <w:rPr>
          <w:rFonts w:hint="eastAsia"/>
          <w:lang w:eastAsia="zh-CN"/>
        </w:rPr>
        <w:t>位设备</w:t>
      </w:r>
      <w:r w:rsidR="00356392">
        <w:rPr>
          <w:rFonts w:hint="eastAsia"/>
          <w:lang w:eastAsia="zh-CN"/>
        </w:rPr>
        <w:t>ID</w:t>
      </w:r>
      <w:r w:rsidR="00356392">
        <w:rPr>
          <w:rFonts w:hint="eastAsia"/>
          <w:lang w:eastAsia="zh-CN"/>
        </w:rPr>
        <w:t>。</w:t>
      </w:r>
    </w:p>
    <w:p w14:paraId="3E05BA49" w14:textId="25745193" w:rsidR="006C3A1F" w:rsidRDefault="001E5698" w:rsidP="00ED0E7E">
      <w:pPr>
        <w:ind w:firstLine="720"/>
        <w:rPr>
          <w:lang w:eastAsia="zh-CN"/>
        </w:rPr>
      </w:pPr>
      <w:r w:rsidRPr="001E5698">
        <w:rPr>
          <w:noProof/>
          <w:lang w:eastAsia="zh-CN"/>
        </w:rPr>
        <w:drawing>
          <wp:inline distT="0" distB="0" distL="0" distR="0" wp14:anchorId="7A6A471F" wp14:editId="05EF9F28">
            <wp:extent cx="5943600" cy="5821680"/>
            <wp:effectExtent l="0" t="0" r="0" b="0"/>
            <wp:docPr id="1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pho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142E" w14:textId="77777777" w:rsidR="001E7306" w:rsidRDefault="001E7306" w:rsidP="001E7306">
      <w:pPr>
        <w:rPr>
          <w:lang w:eastAsia="zh-CN"/>
        </w:rPr>
      </w:pPr>
    </w:p>
    <w:p w14:paraId="0A2261EF" w14:textId="48D5951E" w:rsidR="00867457" w:rsidRDefault="00867457" w:rsidP="00867457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连接上设备的接入点之后，用浏览器打开</w:t>
      </w:r>
      <w:hyperlink r:id="rId10" w:history="1">
        <w:r w:rsidRPr="00770E98">
          <w:rPr>
            <w:rStyle w:val="Hyperlink"/>
            <w:lang w:eastAsia="zh-CN"/>
          </w:rPr>
          <w:t>http://192.168.4.1</w:t>
        </w:r>
      </w:hyperlink>
      <w:r>
        <w:rPr>
          <w:rFonts w:hint="eastAsia"/>
          <w:lang w:eastAsia="zh-CN"/>
        </w:rPr>
        <w:t>进入设备的</w:t>
      </w:r>
      <w:r w:rsidR="004202F9">
        <w:rPr>
          <w:rFonts w:hint="eastAsia"/>
          <w:lang w:eastAsia="zh-CN"/>
        </w:rPr>
        <w:t>管理配置后台。</w:t>
      </w:r>
      <w:r w:rsidR="00C5019A">
        <w:rPr>
          <w:rFonts w:hint="eastAsia"/>
          <w:lang w:eastAsia="zh-CN"/>
        </w:rPr>
        <w:t>如果遇到打不开的情况，要稍等一下多刷新几次。</w:t>
      </w:r>
      <w:r w:rsidR="00845FD4">
        <w:rPr>
          <w:rFonts w:hint="eastAsia"/>
          <w:lang w:eastAsia="zh-CN"/>
        </w:rPr>
        <w:t>进入管理界面后依次点击</w:t>
      </w:r>
      <w:r w:rsidR="00845FD4">
        <w:rPr>
          <w:lang w:eastAsia="zh-CN"/>
        </w:rPr>
        <w:t>WiFi</w:t>
      </w:r>
      <w:r w:rsidR="007136F7">
        <w:rPr>
          <w:lang w:eastAsia="zh-CN"/>
        </w:rPr>
        <w:t xml:space="preserve"> --&gt;</w:t>
      </w:r>
      <w:r w:rsidR="00845FD4">
        <w:rPr>
          <w:lang w:eastAsia="zh-CN"/>
        </w:rPr>
        <w:t xml:space="preserve"> Join </w:t>
      </w:r>
      <w:r w:rsidR="007136F7">
        <w:rPr>
          <w:lang w:eastAsia="zh-CN"/>
        </w:rPr>
        <w:t>--&gt;</w:t>
      </w:r>
      <w:r w:rsidR="00845FD4">
        <w:rPr>
          <w:lang w:eastAsia="zh-CN"/>
        </w:rPr>
        <w:t xml:space="preserve"> </w:t>
      </w:r>
      <w:r w:rsidR="00845FD4">
        <w:rPr>
          <w:rFonts w:hint="eastAsia"/>
          <w:lang w:eastAsia="zh-CN"/>
        </w:rPr>
        <w:t>选择</w:t>
      </w:r>
      <w:r w:rsidR="00845FD4">
        <w:rPr>
          <w:lang w:eastAsia="zh-CN"/>
        </w:rPr>
        <w:t xml:space="preserve">WiFi </w:t>
      </w:r>
      <w:r w:rsidR="007136F7">
        <w:rPr>
          <w:lang w:eastAsia="zh-CN"/>
        </w:rPr>
        <w:t>--&gt;</w:t>
      </w:r>
      <w:r w:rsidR="00845FD4">
        <w:rPr>
          <w:rFonts w:hint="eastAsia"/>
          <w:lang w:eastAsia="zh-CN"/>
        </w:rPr>
        <w:t xml:space="preserve"> </w:t>
      </w:r>
      <w:r w:rsidR="00845FD4">
        <w:rPr>
          <w:rFonts w:hint="eastAsia"/>
          <w:lang w:eastAsia="zh-CN"/>
        </w:rPr>
        <w:t>输入密码</w:t>
      </w:r>
      <w:r w:rsidR="007136F7">
        <w:rPr>
          <w:lang w:eastAsia="zh-CN"/>
        </w:rPr>
        <w:t xml:space="preserve"> --&gt;</w:t>
      </w:r>
      <w:r w:rsidR="00845FD4">
        <w:rPr>
          <w:lang w:eastAsia="zh-CN"/>
        </w:rPr>
        <w:t xml:space="preserve"> Join</w:t>
      </w:r>
      <w:r w:rsidR="00845FD4">
        <w:rPr>
          <w:rFonts w:hint="eastAsia"/>
          <w:lang w:eastAsia="zh-CN"/>
        </w:rPr>
        <w:t>按钮，加入家里的网络。</w:t>
      </w:r>
    </w:p>
    <w:p w14:paraId="720E4845" w14:textId="4FA5903C" w:rsidR="004B66CA" w:rsidRDefault="004B66CA" w:rsidP="004B66CA">
      <w:pPr>
        <w:pStyle w:val="ListParagraph"/>
        <w:numPr>
          <w:ilvl w:val="1"/>
          <w:numId w:val="5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连接上家里的网络后，如果需要进行更多的配置，可以用浏览器在同一个</w:t>
      </w:r>
      <w:r>
        <w:rPr>
          <w:rFonts w:hint="eastAsia"/>
          <w:lang w:eastAsia="zh-CN"/>
        </w:rPr>
        <w:t>WiFi</w:t>
      </w:r>
      <w:r>
        <w:rPr>
          <w:rFonts w:hint="eastAsia"/>
          <w:lang w:eastAsia="zh-CN"/>
        </w:rPr>
        <w:t>网络下打开</w:t>
      </w:r>
      <w:hyperlink r:id="rId11" w:history="1">
        <w:r w:rsidRPr="00770E98">
          <w:rPr>
            <w:rStyle w:val="Hyperlink"/>
            <w:lang w:eastAsia="zh-CN"/>
          </w:rPr>
          <w:t>http://vic-a2a051.local</w:t>
        </w:r>
      </w:hyperlink>
      <w:r>
        <w:rPr>
          <w:rFonts w:hint="eastAsia"/>
          <w:lang w:eastAsia="zh-CN"/>
        </w:rPr>
        <w:t>进入管理界面。</w:t>
      </w:r>
    </w:p>
    <w:p w14:paraId="32289B0B" w14:textId="2E96DC0E" w:rsidR="00ED0E7E" w:rsidRDefault="00A7688F" w:rsidP="00845FD4">
      <w:pPr>
        <w:ind w:left="720"/>
        <w:rPr>
          <w:lang w:eastAsia="zh-CN"/>
        </w:rPr>
      </w:pPr>
      <w:r w:rsidRPr="00A7688F">
        <w:rPr>
          <w:noProof/>
          <w:lang w:eastAsia="zh-CN"/>
        </w:rPr>
        <w:drawing>
          <wp:inline distT="0" distB="0" distL="0" distR="0" wp14:anchorId="6C84C5E6" wp14:editId="1F7E84AE">
            <wp:extent cx="5842000" cy="7230099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3129" cy="723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0B72" w14:textId="40A4CBA3" w:rsidR="00D01FDB" w:rsidRDefault="00D01FDB" w:rsidP="00D01FDB">
      <w:pPr>
        <w:rPr>
          <w:lang w:eastAsia="zh-CN"/>
        </w:rPr>
      </w:pPr>
    </w:p>
    <w:p w14:paraId="0D250109" w14:textId="48F0CD3D" w:rsidR="00D01FDB" w:rsidRDefault="00D01FDB" w:rsidP="00D01FDB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等待设备连接上</w:t>
      </w:r>
      <w:r>
        <w:rPr>
          <w:rFonts w:hint="eastAsia"/>
          <w:lang w:eastAsia="zh-CN"/>
        </w:rPr>
        <w:t>WiFi</w:t>
      </w:r>
      <w:r>
        <w:rPr>
          <w:rFonts w:hint="eastAsia"/>
          <w:lang w:eastAsia="zh-CN"/>
        </w:rPr>
        <w:t>，连接上之后指示灯停止闪烁。</w:t>
      </w:r>
      <w:r w:rsidR="0097218E">
        <w:rPr>
          <w:rFonts w:hint="eastAsia"/>
          <w:lang w:eastAsia="zh-CN"/>
        </w:rPr>
        <w:t>用苹果设备自带的</w:t>
      </w:r>
      <w:r w:rsidR="0097218E">
        <w:rPr>
          <w:lang w:eastAsia="zh-CN"/>
        </w:rPr>
        <w:t xml:space="preserve">Home </w:t>
      </w:r>
      <w:r w:rsidR="0097218E">
        <w:rPr>
          <w:rFonts w:hint="eastAsia"/>
          <w:lang w:eastAsia="zh-CN"/>
        </w:rPr>
        <w:t>app</w:t>
      </w:r>
      <w:r w:rsidR="0097218E">
        <w:rPr>
          <w:rFonts w:hint="eastAsia"/>
          <w:lang w:eastAsia="zh-CN"/>
        </w:rPr>
        <w:t>开始添加设备。</w:t>
      </w:r>
      <w:r w:rsidR="00C84826">
        <w:rPr>
          <w:rFonts w:hint="eastAsia"/>
          <w:lang w:eastAsia="zh-CN"/>
        </w:rPr>
        <w:t>设备的验证密码为</w:t>
      </w:r>
      <w:r w:rsidR="00C84826">
        <w:rPr>
          <w:rFonts w:hint="eastAsia"/>
          <w:lang w:eastAsia="zh-CN"/>
        </w:rPr>
        <w:t>8</w:t>
      </w:r>
      <w:r w:rsidR="00C84826">
        <w:rPr>
          <w:rFonts w:hint="eastAsia"/>
          <w:lang w:eastAsia="zh-CN"/>
        </w:rPr>
        <w:t>个</w:t>
      </w:r>
      <w:r w:rsidR="00C84826">
        <w:rPr>
          <w:rFonts w:hint="eastAsia"/>
          <w:lang w:eastAsia="zh-CN"/>
        </w:rPr>
        <w:t>1</w:t>
      </w:r>
      <w:r w:rsidR="008340E3">
        <w:rPr>
          <w:rFonts w:hint="eastAsia"/>
          <w:lang w:eastAsia="zh-CN"/>
        </w:rPr>
        <w:t>，添加过程会用到。</w:t>
      </w:r>
    </w:p>
    <w:p w14:paraId="58FE676A" w14:textId="38E04066" w:rsidR="00227689" w:rsidRDefault="00227689" w:rsidP="00227689">
      <w:pPr>
        <w:pStyle w:val="ListParagraph"/>
        <w:numPr>
          <w:ilvl w:val="1"/>
          <w:numId w:val="5"/>
        </w:numPr>
        <w:rPr>
          <w:lang w:eastAsia="zh-CN"/>
        </w:rPr>
      </w:pPr>
      <w:r>
        <w:rPr>
          <w:rFonts w:hint="eastAsia"/>
          <w:lang w:eastAsia="zh-CN"/>
        </w:rPr>
        <w:t>如果设备添加失败，可以长按设备上的按钮</w:t>
      </w:r>
      <w:r>
        <w:rPr>
          <w:rFonts w:hint="eastAsia"/>
          <w:lang w:eastAsia="zh-CN"/>
        </w:rPr>
        <w:t>1</w:t>
      </w:r>
      <w:r>
        <w:rPr>
          <w:lang w:eastAsia="zh-CN"/>
        </w:rPr>
        <w:t>0</w:t>
      </w:r>
      <w:r>
        <w:rPr>
          <w:rFonts w:hint="eastAsia"/>
          <w:lang w:eastAsia="zh-CN"/>
        </w:rPr>
        <w:t>秒以上，放开按钮后会重置配对信息，重新开始配置过程。</w:t>
      </w:r>
    </w:p>
    <w:p w14:paraId="6C3720F3" w14:textId="67E3AFC7" w:rsidR="00DC22DB" w:rsidRDefault="00DC22DB" w:rsidP="00DC22DB">
      <w:pPr>
        <w:pStyle w:val="ListParagraph"/>
        <w:rPr>
          <w:lang w:eastAsia="zh-CN"/>
        </w:rPr>
      </w:pPr>
      <w:r w:rsidRPr="00DC22DB">
        <w:rPr>
          <w:noProof/>
          <w:lang w:eastAsia="zh-CN"/>
        </w:rPr>
        <w:drawing>
          <wp:inline distT="0" distB="0" distL="0" distR="0" wp14:anchorId="453007A0" wp14:editId="6860EB91">
            <wp:extent cx="5943600" cy="5140960"/>
            <wp:effectExtent l="0" t="0" r="0" b="25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5C82" w14:textId="77777777" w:rsidR="007446C3" w:rsidRDefault="007446C3" w:rsidP="00DC22DB">
      <w:pPr>
        <w:pStyle w:val="ListParagraph"/>
        <w:rPr>
          <w:lang w:eastAsia="zh-CN"/>
        </w:rPr>
      </w:pPr>
    </w:p>
    <w:p w14:paraId="28AFDDC6" w14:textId="69ECE8D3" w:rsidR="007446C3" w:rsidRDefault="007446C3" w:rsidP="00DC22DB">
      <w:pPr>
        <w:pStyle w:val="ListParagraph"/>
        <w:rPr>
          <w:lang w:eastAsia="zh-CN"/>
        </w:rPr>
      </w:pPr>
      <w:r w:rsidRPr="007446C3">
        <w:rPr>
          <w:noProof/>
          <w:lang w:eastAsia="zh-CN"/>
        </w:rPr>
        <w:lastRenderedPageBreak/>
        <w:drawing>
          <wp:inline distT="0" distB="0" distL="0" distR="0" wp14:anchorId="3681B6D2" wp14:editId="294F7261">
            <wp:extent cx="5641975" cy="84582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C97C" w14:textId="3FBA63ED" w:rsidR="00E53D5D" w:rsidRDefault="00E53D5D" w:rsidP="00DC22DB">
      <w:pPr>
        <w:pStyle w:val="ListParagraph"/>
        <w:rPr>
          <w:lang w:eastAsia="zh-CN"/>
        </w:rPr>
      </w:pPr>
    </w:p>
    <w:p w14:paraId="6C9858AE" w14:textId="526FE5DB" w:rsidR="00E53D5D" w:rsidRDefault="00E53D5D" w:rsidP="00DC22DB">
      <w:pPr>
        <w:pStyle w:val="ListParagraph"/>
        <w:rPr>
          <w:lang w:eastAsia="zh-CN"/>
        </w:rPr>
      </w:pPr>
      <w:r w:rsidRPr="00E53D5D">
        <w:rPr>
          <w:noProof/>
          <w:lang w:eastAsia="zh-CN"/>
        </w:rPr>
        <w:drawing>
          <wp:inline distT="0" distB="0" distL="0" distR="0" wp14:anchorId="7231FD5F" wp14:editId="72695587">
            <wp:extent cx="5943600" cy="6248400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EAC9" w14:textId="7528EDE5" w:rsidR="00E236FD" w:rsidRDefault="00E236FD" w:rsidP="00DC22DB">
      <w:pPr>
        <w:pStyle w:val="ListParagraph"/>
        <w:rPr>
          <w:lang w:eastAsia="zh-CN"/>
        </w:rPr>
      </w:pPr>
    </w:p>
    <w:p w14:paraId="3E3B51F8" w14:textId="0619416C" w:rsidR="00E236FD" w:rsidRDefault="00E236FD" w:rsidP="00DC22DB">
      <w:pPr>
        <w:pStyle w:val="ListParagraph"/>
        <w:rPr>
          <w:lang w:eastAsia="zh-CN"/>
        </w:rPr>
      </w:pPr>
      <w:r w:rsidRPr="00E236FD">
        <w:rPr>
          <w:noProof/>
          <w:lang w:eastAsia="zh-CN"/>
        </w:rPr>
        <w:lastRenderedPageBreak/>
        <w:drawing>
          <wp:inline distT="0" distB="0" distL="0" distR="0" wp14:anchorId="6A4105B6" wp14:editId="7B532635">
            <wp:extent cx="5943600" cy="670687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893B" w14:textId="2D704A5E" w:rsidR="00B01807" w:rsidRDefault="00B01807" w:rsidP="00DC22DB">
      <w:pPr>
        <w:pStyle w:val="ListParagraph"/>
        <w:rPr>
          <w:lang w:eastAsia="zh-CN"/>
        </w:rPr>
      </w:pPr>
    </w:p>
    <w:p w14:paraId="47E1B8E3" w14:textId="58F6D06D" w:rsidR="00B01807" w:rsidRDefault="00B01807" w:rsidP="00DC22DB">
      <w:pPr>
        <w:pStyle w:val="ListParagraph"/>
        <w:rPr>
          <w:lang w:eastAsia="zh-CN"/>
        </w:rPr>
      </w:pPr>
      <w:r w:rsidRPr="00B01807">
        <w:rPr>
          <w:noProof/>
          <w:lang w:eastAsia="zh-CN"/>
        </w:rPr>
        <w:lastRenderedPageBreak/>
        <w:drawing>
          <wp:inline distT="0" distB="0" distL="0" distR="0" wp14:anchorId="39A13C0B" wp14:editId="39E8722C">
            <wp:extent cx="5943600" cy="6644640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C3F0" w14:textId="0BB7759A" w:rsidR="00654D4D" w:rsidRDefault="00654D4D" w:rsidP="00DC22DB">
      <w:pPr>
        <w:pStyle w:val="ListParagraph"/>
        <w:rPr>
          <w:lang w:eastAsia="zh-CN"/>
        </w:rPr>
      </w:pPr>
    </w:p>
    <w:p w14:paraId="18275D41" w14:textId="697E0868" w:rsidR="00654D4D" w:rsidRDefault="00654D4D" w:rsidP="00DC22DB">
      <w:pPr>
        <w:pStyle w:val="ListParagraph"/>
        <w:rPr>
          <w:lang w:eastAsia="zh-CN"/>
        </w:rPr>
      </w:pPr>
      <w:r w:rsidRPr="00654D4D">
        <w:rPr>
          <w:noProof/>
          <w:lang w:eastAsia="zh-CN"/>
        </w:rPr>
        <w:lastRenderedPageBreak/>
        <w:drawing>
          <wp:inline distT="0" distB="0" distL="0" distR="0" wp14:anchorId="36A0DDA6" wp14:editId="427D2801">
            <wp:extent cx="5943600" cy="3342640"/>
            <wp:effectExtent l="0" t="0" r="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7452" w14:textId="091C2EE8" w:rsidR="00D94C90" w:rsidRDefault="00D94C90" w:rsidP="00DC22DB">
      <w:pPr>
        <w:pStyle w:val="ListParagraph"/>
        <w:rPr>
          <w:lang w:eastAsia="zh-CN"/>
        </w:rPr>
      </w:pPr>
    </w:p>
    <w:p w14:paraId="194027D7" w14:textId="0C6B5361" w:rsidR="00D94C90" w:rsidRDefault="00D94C90" w:rsidP="00DC22DB">
      <w:pPr>
        <w:pStyle w:val="ListParagraph"/>
        <w:rPr>
          <w:lang w:eastAsia="zh-CN"/>
        </w:rPr>
      </w:pPr>
      <w:r w:rsidRPr="00D94C90">
        <w:rPr>
          <w:noProof/>
          <w:lang w:eastAsia="zh-CN"/>
        </w:rPr>
        <w:drawing>
          <wp:inline distT="0" distB="0" distL="0" distR="0" wp14:anchorId="500805C0" wp14:editId="0257CB0D">
            <wp:extent cx="5943600" cy="3901440"/>
            <wp:effectExtent l="0" t="0" r="0" b="0"/>
            <wp:docPr id="13" name="Picture 1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5DB9" w14:textId="679A3F7F" w:rsidR="006C467E" w:rsidRDefault="006C467E" w:rsidP="00DC22DB">
      <w:pPr>
        <w:pStyle w:val="ListParagraph"/>
        <w:rPr>
          <w:lang w:eastAsia="zh-CN"/>
        </w:rPr>
      </w:pPr>
    </w:p>
    <w:p w14:paraId="62BAD507" w14:textId="1F0CD76F" w:rsidR="00EC2B41" w:rsidRPr="006C3A1F" w:rsidRDefault="004650F5" w:rsidP="000014E3">
      <w:pPr>
        <w:pStyle w:val="ListParagraph"/>
        <w:rPr>
          <w:lang w:eastAsia="zh-CN"/>
        </w:rPr>
      </w:pPr>
      <w:r w:rsidRPr="004650F5">
        <w:rPr>
          <w:noProof/>
          <w:lang w:eastAsia="zh-CN"/>
        </w:rPr>
        <w:lastRenderedPageBreak/>
        <w:drawing>
          <wp:inline distT="0" distB="0" distL="0" distR="0" wp14:anchorId="40069B23" wp14:editId="5F027BFE">
            <wp:extent cx="5943600" cy="8070850"/>
            <wp:effectExtent l="0" t="0" r="0" b="6350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B41" w:rsidRPr="006C3A1F">
      <w:footerReference w:type="default" r:id="rId21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73D7F" w14:textId="77777777" w:rsidR="00962265" w:rsidRDefault="00962265">
      <w:r>
        <w:separator/>
      </w:r>
    </w:p>
    <w:p w14:paraId="4FBF1FA8" w14:textId="77777777" w:rsidR="00962265" w:rsidRDefault="00962265"/>
  </w:endnote>
  <w:endnote w:type="continuationSeparator" w:id="0">
    <w:p w14:paraId="745EE6FC" w14:textId="77777777" w:rsidR="00962265" w:rsidRDefault="00962265">
      <w:r>
        <w:continuationSeparator/>
      </w:r>
    </w:p>
    <w:p w14:paraId="77D03A85" w14:textId="77777777" w:rsidR="00962265" w:rsidRDefault="009622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6AE588" w14:textId="77777777" w:rsidR="006E26EE" w:rsidRDefault="00E657A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22C3E" w14:textId="77777777" w:rsidR="00962265" w:rsidRDefault="00962265">
      <w:r>
        <w:separator/>
      </w:r>
    </w:p>
    <w:p w14:paraId="13B81008" w14:textId="77777777" w:rsidR="00962265" w:rsidRDefault="00962265"/>
  </w:footnote>
  <w:footnote w:type="continuationSeparator" w:id="0">
    <w:p w14:paraId="4FB772BA" w14:textId="77777777" w:rsidR="00962265" w:rsidRDefault="00962265">
      <w:r>
        <w:continuationSeparator/>
      </w:r>
    </w:p>
    <w:p w14:paraId="4BB93937" w14:textId="77777777" w:rsidR="00962265" w:rsidRDefault="0096226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854A33"/>
    <w:multiLevelType w:val="hybridMultilevel"/>
    <w:tmpl w:val="090E96F0"/>
    <w:lvl w:ilvl="0" w:tplc="1C564E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07082181">
    <w:abstractNumId w:val="1"/>
  </w:num>
  <w:num w:numId="2" w16cid:durableId="1454861483">
    <w:abstractNumId w:val="0"/>
  </w:num>
  <w:num w:numId="3" w16cid:durableId="394357090">
    <w:abstractNumId w:val="2"/>
  </w:num>
  <w:num w:numId="4" w16cid:durableId="1541475220">
    <w:abstractNumId w:val="4"/>
  </w:num>
  <w:num w:numId="5" w16cid:durableId="15007349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E21"/>
    <w:rsid w:val="000014E3"/>
    <w:rsid w:val="00031520"/>
    <w:rsid w:val="00053F3E"/>
    <w:rsid w:val="000D725F"/>
    <w:rsid w:val="001B0574"/>
    <w:rsid w:val="001C1152"/>
    <w:rsid w:val="001E318F"/>
    <w:rsid w:val="001E5698"/>
    <w:rsid w:val="001E7306"/>
    <w:rsid w:val="00227689"/>
    <w:rsid w:val="00296707"/>
    <w:rsid w:val="00331C5B"/>
    <w:rsid w:val="00336693"/>
    <w:rsid w:val="003475C1"/>
    <w:rsid w:val="00356392"/>
    <w:rsid w:val="003E51F3"/>
    <w:rsid w:val="004202F9"/>
    <w:rsid w:val="004650F5"/>
    <w:rsid w:val="00482177"/>
    <w:rsid w:val="004B66CA"/>
    <w:rsid w:val="00502DA0"/>
    <w:rsid w:val="005727FB"/>
    <w:rsid w:val="00604D99"/>
    <w:rsid w:val="00654D4D"/>
    <w:rsid w:val="006859C7"/>
    <w:rsid w:val="006C3A1F"/>
    <w:rsid w:val="006C467E"/>
    <w:rsid w:val="006D4CB3"/>
    <w:rsid w:val="006E26EE"/>
    <w:rsid w:val="006E7B2B"/>
    <w:rsid w:val="007076DD"/>
    <w:rsid w:val="007136F7"/>
    <w:rsid w:val="007446C3"/>
    <w:rsid w:val="0074613B"/>
    <w:rsid w:val="007C67E8"/>
    <w:rsid w:val="008340E3"/>
    <w:rsid w:val="00845FD4"/>
    <w:rsid w:val="00867457"/>
    <w:rsid w:val="008C6E54"/>
    <w:rsid w:val="008D1891"/>
    <w:rsid w:val="008F42E2"/>
    <w:rsid w:val="00962265"/>
    <w:rsid w:val="0097218E"/>
    <w:rsid w:val="00977751"/>
    <w:rsid w:val="00A7688F"/>
    <w:rsid w:val="00B01807"/>
    <w:rsid w:val="00B52307"/>
    <w:rsid w:val="00B766FB"/>
    <w:rsid w:val="00C5019A"/>
    <w:rsid w:val="00C84826"/>
    <w:rsid w:val="00D01FDB"/>
    <w:rsid w:val="00D94C90"/>
    <w:rsid w:val="00D96EA2"/>
    <w:rsid w:val="00DC22DB"/>
    <w:rsid w:val="00DE6E21"/>
    <w:rsid w:val="00E236FD"/>
    <w:rsid w:val="00E53D5D"/>
    <w:rsid w:val="00E657A5"/>
    <w:rsid w:val="00EC2B41"/>
    <w:rsid w:val="00ED0E7E"/>
    <w:rsid w:val="00EF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54F216"/>
  <w15:chartTrackingRefBased/>
  <w15:docId w15:val="{E1A6C3DD-0E78-734D-A065-C83B287B6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86745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674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ruleechen/home-climat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vic-a2a051.loca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192.168.4.1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ulee.chen/Library/Containers/com.microsoft.Word/Data/Library/Application%20Support/Microsoft/Office/16.0/DTS/en-US%7b2BB0C767-4B9D-EF4D-864E-713219E3A8B0%7d/%7bE6C7C015-A305-4F44-BBC5-14B7C5A94844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{E6C7C015-A305-4F44-BBC5-14B7C5A94844}tf10002086.dotx</Template>
  <TotalTime>44</TotalTime>
  <Pages>11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Rulee</dc:creator>
  <cp:keywords/>
  <dc:description/>
  <cp:lastModifiedBy>Rulee Chen</cp:lastModifiedBy>
  <cp:revision>53</cp:revision>
  <dcterms:created xsi:type="dcterms:W3CDTF">2022-05-17T02:20:00Z</dcterms:created>
  <dcterms:modified xsi:type="dcterms:W3CDTF">2022-05-17T04:17:00Z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